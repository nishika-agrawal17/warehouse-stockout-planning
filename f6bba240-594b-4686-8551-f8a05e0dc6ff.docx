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r>
        <w:t>Logistics Data Analytics Intern</w:t>
      </w:r>
    </w:p>
    <w:p>
      <w:pPr>
        <w:pStyle w:val="1"/>
      </w:pPr>
      <w:r>
        <w:t xml:space="preserve">Nishika Agrawal </w:t>
      </w:r>
    </w:p>
    <w:p>
      <w:pPr>
        <w:pStyle w:val="1"/>
      </w:pPr>
      <w:r>
        <w:t>Date - 7 Oct 2026</w:t>
      </w:r>
    </w:p>
    <w:p>
      <w:pPr>
        <w:pStyle w:val="1"/>
      </w:pPr>
      <w:r>
        <w:t>Week 1 Task: Strategic Planning and Data Exploration in Logistics</w:t>
      </w:r>
    </w:p>
    <w:p>
      <w:r>
        <w:rPr>
          <w:b/>
        </w:rPr>
        <w:t>Scenario: Preventing Warehouse Stockouts Using Data Science</w:t>
      </w:r>
    </w:p>
    <w:p>
      <w:pPr>
        <w:pStyle w:val="2"/>
      </w:pPr>
      <w:r>
        <w:t>1. Background and Project Definition</w:t>
      </w:r>
    </w:p>
    <w:p>
      <w:r>
        <w:t>A stockout happens when a warehouse runs out of a product that customers want to buy. Stockouts lead to lost sales, unhappy customers, and emergency orders that cost more. Holding too much stock is also a problem, because it ties up money and space and can lead to spoiled or outdated goods.</w:t>
      </w:r>
    </w:p>
    <w:p>
      <w:r>
        <w:rPr>
          <w:b/>
        </w:rPr>
        <w:t>Scenario.</w:t>
      </w:r>
      <w:r>
        <w:t xml:space="preserve"> A mid-sized distribution company runs one central warehouse that supplies about 50 retail stores with 2,000 products (SKUs). Managers currently order stock using simple rules of thumb, such as "reorder when the shelf looks low." This causes frequent stockouts of fast-selling items and overstock of slow-selling ones.</w:t>
      </w:r>
    </w:p>
    <w:p>
      <w:r>
        <w:rPr>
          <w:b/>
        </w:rPr>
        <w:t>Problem statement.</w:t>
      </w:r>
      <w:r>
        <w:t xml:space="preserve"> How can the company use historical sales and supplier data to predict demand and decide </w:t>
      </w:r>
      <w:r>
        <w:rPr>
          <w:i/>
        </w:rPr>
        <w:t>when</w:t>
      </w:r>
      <w:r>
        <w:t xml:space="preserve"> and </w:t>
      </w:r>
      <w:r>
        <w:rPr>
          <w:i/>
        </w:rPr>
        <w:t>how much</w:t>
      </w:r>
      <w:r>
        <w:t xml:space="preserve"> to reorder, so that stockouts fall without raising storage costs?</w:t>
      </w:r>
    </w:p>
    <w:p>
      <w:pPr>
        <w:pStyle w:val="2"/>
      </w:pPr>
      <w:r>
        <w:t>2. Project Objectives</w:t>
      </w:r>
    </w:p>
    <w:p>
      <w:pPr>
        <w:pStyle w:val="18"/>
        <w:numPr>
          <w:ilvl w:val="0"/>
          <w:numId w:val="1"/>
        </w:numPr>
      </w:pPr>
      <w:r>
        <w:t>Understand past demand patterns (daily, weekly, seasonal).</w:t>
      </w:r>
    </w:p>
    <w:p>
      <w:pPr>
        <w:pStyle w:val="18"/>
        <w:numPr>
          <w:ilvl w:val="0"/>
          <w:numId w:val="1"/>
        </w:numPr>
      </w:pPr>
      <w:r>
        <w:t>Predict future demand for each product group.</w:t>
      </w:r>
    </w:p>
    <w:p>
      <w:pPr>
        <w:pStyle w:val="18"/>
        <w:numPr>
          <w:ilvl w:val="0"/>
          <w:numId w:val="1"/>
        </w:numPr>
      </w:pPr>
      <w:r>
        <w:t>Calculate smarter reorder points and order quantities.</w:t>
      </w:r>
    </w:p>
    <w:p>
      <w:pPr>
        <w:pStyle w:val="18"/>
        <w:numPr>
          <w:ilvl w:val="0"/>
          <w:numId w:val="1"/>
        </w:numPr>
      </w:pPr>
      <w:r>
        <w:t>Reduce stockouts while keeping inventory costs under control.</w:t>
      </w:r>
    </w:p>
    <w:p>
      <w:pPr>
        <w:pStyle w:val="18"/>
        <w:numPr>
          <w:ilvl w:val="0"/>
          <w:numId w:val="1"/>
        </w:numPr>
      </w:pPr>
      <w:r>
        <w:t>Give managers a simple dashboard to act on the results.</w:t>
      </w:r>
    </w:p>
    <w:p>
      <w:pPr>
        <w:pStyle w:val="2"/>
      </w:pPr>
      <w:r>
        <w:t>3. Key Performance Indicators (KPIs)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340"/>
        <w:gridCol w:w="2340"/>
        <w:gridCol w:w="2340"/>
        <w:gridCol w:w="2340"/>
      </w:tblGrid>
      <w:tr>
        <w:trPr>
          <w:tblHeader/>
        </w:trPr>
        <w:tc>
          <w:tcPr>
            <w:tcW w:w="2340" w:type="dxa"/>
            <w:shd w:val="clear" w:color="auto" w:fill="F2F2F2"/>
          </w:tcPr>
          <w:p>
            <w:r>
              <w:t>KPI</w:t>
            </w:r>
          </w:p>
        </w:tc>
        <w:tc>
          <w:tcPr>
            <w:tcW w:w="2340" w:type="dxa"/>
            <w:shd w:val="clear" w:color="auto" w:fill="F2F2F2"/>
          </w:tcPr>
          <w:p>
            <w:r>
              <w:t>What it means</w:t>
            </w:r>
          </w:p>
        </w:tc>
        <w:tc>
          <w:tcPr>
            <w:tcW w:w="2340" w:type="dxa"/>
            <w:shd w:val="clear" w:color="auto" w:fill="F2F2F2"/>
          </w:tcPr>
          <w:p>
            <w:r>
              <w:t>Formula</w:t>
            </w:r>
          </w:p>
        </w:tc>
        <w:tc>
          <w:tcPr>
            <w:tcW w:w="2340" w:type="dxa"/>
            <w:shd w:val="clear" w:color="auto" w:fill="F2F2F2"/>
          </w:tcPr>
          <w:p>
            <w:r>
              <w:t>Target</w:t>
            </w:r>
          </w:p>
        </w:tc>
      </w:tr>
      <w:tr>
        <w:tc>
          <w:tcPr>
            <w:tcW w:w="2340" w:type="dxa"/>
          </w:tcPr>
          <w:p>
            <w:r>
              <w:t>Stockout rate</w:t>
            </w:r>
          </w:p>
        </w:tc>
        <w:tc>
          <w:tcPr>
            <w:tcW w:w="2340" w:type="dxa"/>
          </w:tcPr>
          <w:p>
            <w:r>
              <w:t>How often a product is unavailable when needed</w:t>
            </w:r>
          </w:p>
        </w:tc>
        <w:tc>
          <w:tcPr>
            <w:tcW w:w="2340" w:type="dxa"/>
          </w:tcPr>
          <w:p>
            <w:r>
              <w:t>Days out of stock / total days</w:t>
            </w:r>
          </w:p>
        </w:tc>
        <w:tc>
          <w:tcPr>
            <w:tcW w:w="2340" w:type="dxa"/>
          </w:tcPr>
          <w:p>
            <w:r>
              <w:t>Below 2%</w:t>
            </w:r>
          </w:p>
        </w:tc>
      </w:tr>
      <w:tr>
        <w:tc>
          <w:tcPr>
            <w:tcW w:w="2340" w:type="dxa"/>
          </w:tcPr>
          <w:p>
            <w:r>
              <w:t>Fill rate</w:t>
            </w:r>
          </w:p>
        </w:tc>
        <w:tc>
          <w:tcPr>
            <w:tcW w:w="2340" w:type="dxa"/>
          </w:tcPr>
          <w:p>
            <w:r>
              <w:t>Share of customer demand met from stock</w:t>
            </w:r>
          </w:p>
        </w:tc>
        <w:tc>
          <w:tcPr>
            <w:tcW w:w="2340" w:type="dxa"/>
          </w:tcPr>
          <w:p>
            <w:r>
              <w:t>Units shipped / units ordered</w:t>
            </w:r>
          </w:p>
        </w:tc>
        <w:tc>
          <w:tcPr>
            <w:tcW w:w="2340" w:type="dxa"/>
          </w:tcPr>
          <w:p>
            <w:r>
              <w:t>Above 98%</w:t>
            </w:r>
          </w:p>
        </w:tc>
      </w:tr>
      <w:tr>
        <w:tc>
          <w:tcPr>
            <w:tcW w:w="2340" w:type="dxa"/>
          </w:tcPr>
          <w:p>
            <w:r>
              <w:t>Inventory turnover</w:t>
            </w:r>
          </w:p>
        </w:tc>
        <w:tc>
          <w:tcPr>
            <w:tcW w:w="2340" w:type="dxa"/>
          </w:tcPr>
          <w:p>
            <w:r>
              <w:t>How fast stock is sold and replaced</w:t>
            </w:r>
          </w:p>
        </w:tc>
        <w:tc>
          <w:tcPr>
            <w:tcW w:w="2340" w:type="dxa"/>
          </w:tcPr>
          <w:p>
            <w:r>
              <w:t>Cost of goods sold / average inventory</w:t>
            </w:r>
          </w:p>
        </w:tc>
        <w:tc>
          <w:tcPr>
            <w:tcW w:w="2340" w:type="dxa"/>
          </w:tcPr>
          <w:p>
            <w:r>
              <w:t>Increase by 10%</w:t>
            </w:r>
          </w:p>
        </w:tc>
      </w:tr>
      <w:tr>
        <w:tc>
          <w:tcPr>
            <w:tcW w:w="2340" w:type="dxa"/>
          </w:tcPr>
          <w:p>
            <w:r>
              <w:t>Days of inventory on hand</w:t>
            </w:r>
          </w:p>
        </w:tc>
        <w:tc>
          <w:tcPr>
            <w:tcW w:w="2340" w:type="dxa"/>
          </w:tcPr>
          <w:p>
            <w:r>
              <w:t>How long current stock will last</w:t>
            </w:r>
          </w:p>
        </w:tc>
        <w:tc>
          <w:tcPr>
            <w:tcW w:w="2340" w:type="dxa"/>
          </w:tcPr>
          <w:p>
            <w:r>
              <w:t>Stock / average daily demand</w:t>
            </w:r>
          </w:p>
        </w:tc>
        <w:tc>
          <w:tcPr>
            <w:tcW w:w="2340" w:type="dxa"/>
          </w:tcPr>
          <w:p>
            <w:r>
              <w:t>Balanced per product class</w:t>
            </w:r>
          </w:p>
        </w:tc>
      </w:tr>
      <w:tr>
        <w:tc>
          <w:tcPr>
            <w:tcW w:w="2340" w:type="dxa"/>
          </w:tcPr>
          <w:p>
            <w:r>
              <w:t>Forecast accuracy (MAPE)</w:t>
            </w:r>
          </w:p>
        </w:tc>
        <w:tc>
          <w:tcPr>
            <w:tcW w:w="2340" w:type="dxa"/>
          </w:tcPr>
          <w:p>
            <w:r>
              <w:t>How close predictions are to reality</w:t>
            </w:r>
          </w:p>
        </w:tc>
        <w:tc>
          <w:tcPr>
            <w:tcW w:w="2340" w:type="dxa"/>
          </w:tcPr>
          <w:p>
            <w:r>
              <w:t>Average of abs(actual - predicted) / actual</w:t>
            </w:r>
          </w:p>
        </w:tc>
        <w:tc>
          <w:tcPr>
            <w:tcW w:w="2340" w:type="dxa"/>
          </w:tcPr>
          <w:p>
            <w:r>
              <w:t>Below 15%</w:t>
            </w:r>
          </w:p>
        </w:tc>
      </w:tr>
    </w:tbl>
    <w:p>
      <w:pPr>
        <w:pStyle w:val="2"/>
      </w:pPr>
      <w:r>
        <w:t>4. Literature and Data Research</w:t>
      </w:r>
    </w:p>
    <w:p>
      <w:pPr>
        <w:pStyle w:val="3"/>
      </w:pPr>
      <w:r>
        <w:t>4.1 Background research</w:t>
      </w:r>
    </w:p>
    <w:p>
      <w:r>
        <w:t>Inventory management research and industry practice commonly rely on these ideas:</w:t>
      </w:r>
    </w:p>
    <w:p>
      <w:pPr>
        <w:pStyle w:val="18"/>
        <w:numPr>
          <w:ilvl w:val="0"/>
          <w:numId w:val="2"/>
        </w:numPr>
      </w:pPr>
      <w:r>
        <w:rPr>
          <w:b/>
        </w:rPr>
        <w:t>Safety stock:</w:t>
      </w:r>
      <w:r>
        <w:t xml:space="preserve"> extra stock kept as a buffer against uncertain demand or late deliveries.</w:t>
      </w:r>
    </w:p>
    <w:p>
      <w:pPr>
        <w:pStyle w:val="18"/>
        <w:numPr>
          <w:ilvl w:val="0"/>
          <w:numId w:val="2"/>
        </w:numPr>
      </w:pPr>
      <w:r>
        <w:rPr>
          <w:b/>
        </w:rPr>
        <w:t>Reorder point (ROP):</w:t>
      </w:r>
      <w:r>
        <w:t xml:space="preserve"> the stock level that triggers a new order. ROP = (average daily demand x lead time) + safety stock.</w:t>
      </w:r>
    </w:p>
    <w:p>
      <w:pPr>
        <w:pStyle w:val="18"/>
        <w:numPr>
          <w:ilvl w:val="0"/>
          <w:numId w:val="2"/>
        </w:numPr>
      </w:pPr>
      <w:r>
        <w:rPr>
          <w:b/>
        </w:rPr>
        <w:t>Economic Order Quantity (EOQ):</w:t>
      </w:r>
      <w:r>
        <w:t xml:space="preserve"> the order size that minimizes the combined cost of ordering and holding stock.</w:t>
      </w:r>
    </w:p>
    <w:p>
      <w:pPr>
        <w:pStyle w:val="18"/>
        <w:numPr>
          <w:ilvl w:val="0"/>
          <w:numId w:val="2"/>
        </w:numPr>
      </w:pPr>
      <w:r>
        <w:rPr>
          <w:b/>
        </w:rPr>
        <w:t>ABC analysis:</w:t>
      </w:r>
      <w:r>
        <w:t xml:space="preserve"> ranking products by importance (A = high value, C = low value) so effort goes where it matters most.</w:t>
      </w:r>
    </w:p>
    <w:p>
      <w:pPr>
        <w:pStyle w:val="18"/>
        <w:numPr>
          <w:ilvl w:val="0"/>
          <w:numId w:val="2"/>
        </w:numPr>
      </w:pPr>
      <w:r>
        <w:rPr>
          <w:b/>
        </w:rPr>
        <w:t>Demand forecasting:</w:t>
      </w:r>
      <w:r>
        <w:t xml:space="preserve"> using past sales, promotions, holidays, and seasonality to predict future sales.</w:t>
      </w:r>
    </w:p>
    <w:p>
      <w:r>
        <w:t>Suggested sources to cite in the final report: textbooks on supply chain management (for example, Chopra and Meindl), academic papers on demand forecasting and inventory optimization, and industry reports from consulting firms and logistics associations.</w:t>
      </w:r>
    </w:p>
    <w:p>
      <w:pPr>
        <w:pStyle w:val="3"/>
      </w:pPr>
      <w:r>
        <w:t>4.2 Public data sources</w:t>
      </w:r>
    </w:p>
    <w:p>
      <w:pPr>
        <w:pStyle w:val="18"/>
        <w:numPr>
          <w:ilvl w:val="0"/>
          <w:numId w:val="2"/>
        </w:numPr>
      </w:pPr>
      <w:r>
        <w:rPr>
          <w:b/>
        </w:rPr>
        <w:t>Kaggle:</w:t>
      </w:r>
      <w:r>
        <w:t xml:space="preserve"> retail datasets such as Store Item Demand Forecasting, Walmart Store Sales, and Rossmann Store Sales.</w:t>
      </w:r>
    </w:p>
    <w:p>
      <w:pPr>
        <w:pStyle w:val="18"/>
        <w:numPr>
          <w:ilvl w:val="0"/>
          <w:numId w:val="2"/>
        </w:numPr>
      </w:pPr>
      <w:r>
        <w:rPr>
          <w:b/>
        </w:rPr>
        <w:t>UCI Machine Learning Repository:</w:t>
      </w:r>
      <w:r>
        <w:t xml:space="preserve"> the Online Retail dataset.</w:t>
      </w:r>
    </w:p>
    <w:p>
      <w:pPr>
        <w:pStyle w:val="18"/>
        <w:numPr>
          <w:ilvl w:val="0"/>
          <w:numId w:val="2"/>
        </w:numPr>
      </w:pPr>
      <w:r>
        <w:rPr>
          <w:b/>
        </w:rPr>
        <w:t>Government sources:</w:t>
      </w:r>
      <w:r>
        <w:t xml:space="preserve"> retail sales and inventory statistics from national statistics offices (for example, the U.S. Census Bureau).</w:t>
      </w:r>
    </w:p>
    <w:p>
      <w:pPr>
        <w:pStyle w:val="3"/>
      </w:pPr>
      <w:r>
        <w:t>4.3 Data needed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80"/>
        <w:gridCol w:w="4680"/>
      </w:tblGrid>
      <w:tr>
        <w:trPr>
          <w:tblHeader/>
        </w:trPr>
        <w:tc>
          <w:tcPr>
            <w:tcW w:w="4680" w:type="dxa"/>
            <w:shd w:val="clear" w:color="auto" w:fill="F2F2F2"/>
          </w:tcPr>
          <w:p>
            <w:r>
              <w:t>Dataset</w:t>
            </w:r>
          </w:p>
        </w:tc>
        <w:tc>
          <w:tcPr>
            <w:tcW w:w="4680" w:type="dxa"/>
            <w:shd w:val="clear" w:color="auto" w:fill="F2F2F2"/>
          </w:tcPr>
          <w:p>
            <w:r>
              <w:t>Key fields</w:t>
            </w:r>
          </w:p>
        </w:tc>
      </w:tr>
      <w:tr>
        <w:tc>
          <w:tcPr>
            <w:tcW w:w="4680" w:type="dxa"/>
          </w:tcPr>
          <w:p>
            <w:r>
              <w:t>Sales history</w:t>
            </w:r>
          </w:p>
        </w:tc>
        <w:tc>
          <w:tcPr>
            <w:tcW w:w="4680" w:type="dxa"/>
          </w:tcPr>
          <w:p>
            <w:r>
              <w:t>date, product ID, store ID, units sold, price</w:t>
            </w:r>
          </w:p>
        </w:tc>
      </w:tr>
      <w:tr>
        <w:tc>
          <w:tcPr>
            <w:tcW w:w="4680" w:type="dxa"/>
          </w:tcPr>
          <w:p>
            <w:r>
              <w:t>Inventory levels</w:t>
            </w:r>
          </w:p>
        </w:tc>
        <w:tc>
          <w:tcPr>
            <w:tcW w:w="4680" w:type="dxa"/>
          </w:tcPr>
          <w:p>
            <w:r>
              <w:t>date, product ID, stock on hand</w:t>
            </w:r>
          </w:p>
        </w:tc>
      </w:tr>
      <w:tr>
        <w:tc>
          <w:tcPr>
            <w:tcW w:w="4680" w:type="dxa"/>
          </w:tcPr>
          <w:p>
            <w:r>
              <w:t>Supplier data</w:t>
            </w:r>
          </w:p>
        </w:tc>
        <w:tc>
          <w:tcPr>
            <w:tcW w:w="4680" w:type="dxa"/>
          </w:tcPr>
          <w:p>
            <w:r>
              <w:t>supplier ID, order date, promised and actual delivery date</w:t>
            </w:r>
          </w:p>
        </w:tc>
      </w:tr>
      <w:tr>
        <w:tc>
          <w:tcPr>
            <w:tcW w:w="4680" w:type="dxa"/>
          </w:tcPr>
          <w:p>
            <w:r>
              <w:t>Calendar data</w:t>
            </w:r>
          </w:p>
        </w:tc>
        <w:tc>
          <w:tcPr>
            <w:tcW w:w="4680" w:type="dxa"/>
          </w:tcPr>
          <w:p>
            <w:r>
              <w:t>holidays, promotions, weekday, season</w:t>
            </w:r>
          </w:p>
        </w:tc>
      </w:tr>
      <w:tr>
        <w:tc>
          <w:tcPr>
            <w:tcW w:w="4680" w:type="dxa"/>
          </w:tcPr>
          <w:p>
            <w:r>
              <w:t>Product data</w:t>
            </w:r>
          </w:p>
        </w:tc>
        <w:tc>
          <w:tcPr>
            <w:tcW w:w="4680" w:type="dxa"/>
          </w:tcPr>
          <w:p>
            <w:r>
              <w:t>category, unit cost, shelf life</w:t>
            </w:r>
          </w:p>
        </w:tc>
      </w:tr>
    </w:tbl>
    <w:p>
      <w:pPr>
        <w:pStyle w:val="2"/>
      </w:pPr>
      <w:r>
        <w:t>5. How Data Science Applies</w:t>
      </w:r>
    </w:p>
    <w:p>
      <w:r>
        <w:rPr>
          <w:b/>
        </w:rPr>
        <w:t>Regression (forecasting demand).</w:t>
      </w:r>
      <w:r>
        <w:t xml:space="preserve"> Regression models learn the link between demand and factors like day of week, price, promotions, and holidays. Examples: linear regression, random forest, gradient boosting. These give a predicted number of units for upcoming days or weeks.</w:t>
      </w:r>
    </w:p>
    <w:p>
      <w:r>
        <w:rPr>
          <w:b/>
        </w:rPr>
        <w:t>Time-series analysis.</w:t>
      </w:r>
      <w:r>
        <w:t xml:space="preserve"> Methods such as moving averages, ARIMA, or Prophet capture trends and seasonality (for example, higher sales before holidays).</w:t>
      </w:r>
    </w:p>
    <w:p>
      <w:r>
        <w:rPr>
          <w:b/>
        </w:rPr>
        <w:t>Clustering (grouping products).</w:t>
      </w:r>
      <w:r>
        <w:t xml:space="preserve"> K-means can group products by sales volume and variability, such as "fast and steady," "fast and erratic," and "slow." Each group gets its own stocking policy, which is easier to manage than 2,000 separate rules.</w:t>
      </w:r>
    </w:p>
    <w:p>
      <w:r>
        <w:rPr>
          <w:b/>
        </w:rPr>
        <w:t>Classification (risk alerts).</w:t>
      </w:r>
      <w:r>
        <w:t xml:space="preserve"> A model can flag products with a high chance of stocking out within the next 7 days, using current stock, recent sales, and supplier delays.</w:t>
      </w:r>
    </w:p>
    <w:p>
      <w:r>
        <w:rPr>
          <w:b/>
        </w:rPr>
        <w:t>Optimization (ordering decisions).</w:t>
      </w:r>
      <w:r>
        <w:t xml:space="preserve"> Using forecasts, we compute the reorder point and order quantity for each product that minimize total cost (ordering + holding + stockout penalty) while meeting a target service level, such as 98%.</w:t>
      </w:r>
    </w:p>
    <w:p>
      <w:pPr>
        <w:pStyle w:val="2"/>
      </w:pPr>
      <w:r>
        <w:t>6. Strategic Roadmap</w:t>
      </w:r>
    </w:p>
    <w:p>
      <w:r>
        <w:rPr>
          <w:b/>
        </w:rPr>
        <w:t>Step 1: Data collection.</w:t>
      </w:r>
      <w:r>
        <w:t xml:space="preserve"> Gather sales, inventory, supplier, and calendar data. Load into Python with pandas.</w:t>
      </w:r>
    </w:p>
    <w:p>
      <w:r>
        <w:rPr>
          <w:b/>
        </w:rPr>
        <w:t>Step 2: Data cleaning.</w:t>
      </w:r>
      <w:r>
        <w:t xml:space="preserve"> Fix missing values, remove duplicates, correct wrong data types, and treat outliers. Important: days with zero sales may be real zero demand </w:t>
      </w:r>
      <w:r>
        <w:rPr>
          <w:i/>
        </w:rPr>
        <w:t>or</w:t>
      </w:r>
      <w:r>
        <w:t xml:space="preserve"> a stockout, so these must be identified carefully.</w:t>
      </w:r>
    </w:p>
    <w:p>
      <w:r>
        <w:rPr>
          <w:b/>
        </w:rPr>
        <w:t>Step 3: Exploratory data analysis (EDA).</w:t>
      </w:r>
      <w:r>
        <w:t xml:space="preserve"> Plot sales over time, compare categories, check seasonality, and measure supplier delays. Compute baseline KPIs to know the starting point.</w:t>
      </w:r>
    </w:p>
    <w:p>
      <w:r>
        <w:rPr>
          <w:b/>
        </w:rPr>
        <w:t>Step 4: Feature engineering.</w:t>
      </w:r>
      <w:r>
        <w:t xml:space="preserve"> Create useful inputs: day of week, month, holiday flag, rolling 7-day and 30-day average sales, lag features (sales yesterday, sales last week), and supplier lead time.</w:t>
      </w:r>
    </w:p>
    <w:p>
      <w:r>
        <w:rPr>
          <w:b/>
        </w:rPr>
        <w:t>Step 5: Modeling.</w:t>
      </w:r>
    </w:p>
    <w:p>
      <w:pPr>
        <w:pStyle w:val="18"/>
        <w:numPr>
          <w:ilvl w:val="0"/>
          <w:numId w:val="2"/>
        </w:numPr>
      </w:pPr>
      <w:r>
        <w:t>Segment products with clustering and ABC analysis.</w:t>
      </w:r>
    </w:p>
    <w:p>
      <w:pPr>
        <w:pStyle w:val="18"/>
        <w:numPr>
          <w:ilvl w:val="0"/>
          <w:numId w:val="2"/>
        </w:numPr>
      </w:pPr>
      <w:r>
        <w:t>Train demand forecasting models and compare them.</w:t>
      </w:r>
    </w:p>
    <w:p>
      <w:pPr>
        <w:pStyle w:val="18"/>
        <w:numPr>
          <w:ilvl w:val="0"/>
          <w:numId w:val="2"/>
        </w:numPr>
      </w:pPr>
      <w:r>
        <w:t>Build a stockout risk classifier.</w:t>
      </w:r>
    </w:p>
    <w:p>
      <w:r>
        <w:rPr>
          <w:b/>
        </w:rPr>
        <w:t>Step 6: Evaluation.</w:t>
      </w:r>
      <w:r>
        <w:t xml:space="preserve"> Split data by time (train on the past, test on the most recent weeks). Measure forecast error (MAPE, RMSE) and simulate how many stockouts the new policy would have prevented.</w:t>
      </w:r>
    </w:p>
    <w:p>
      <w:r>
        <w:rPr>
          <w:b/>
        </w:rPr>
        <w:t>Step 7: Optimization and recommendations.</w:t>
      </w:r>
      <w:r>
        <w:t xml:space="preserve"> Calculate reorder points and order quantities per product group.</w:t>
      </w:r>
    </w:p>
    <w:p>
      <w:r>
        <w:rPr>
          <w:b/>
        </w:rPr>
        <w:t>Step 8: Reporting and monitoring.</w:t>
      </w:r>
      <w:r>
        <w:t xml:space="preserve"> Present results in a dashboard, and retrain models regularly as new data arrives.</w:t>
      </w:r>
    </w:p>
    <w:p>
      <w:r>
        <w:rPr>
          <w:b/>
        </w:rPr>
        <w:t>Process flow:</w:t>
      </w:r>
      <w:r>
        <w:t xml:space="preserve"> Collect data -&gt; Clean -&gt; Explore -&gt; Engineer features -&gt; Model -&gt; Evaluate -&gt; Optimize -&gt; Report and monitor.</w:t>
      </w:r>
    </w:p>
    <w:p>
      <w:pPr>
        <w:pStyle w:val="2"/>
      </w:pPr>
      <w:r>
        <w:t>7. Code Illustrations</w:t>
      </w:r>
    </w:p>
    <w:p>
      <w:r>
        <w:t>These snippets show how the main steps would be done in Python.</w:t>
      </w:r>
    </w:p>
    <w:p>
      <w:pPr>
        <w:pStyle w:val="3"/>
      </w:pPr>
      <w:r>
        <w:t>7.1 Load and clean data</w:t>
      </w:r>
    </w:p>
    <w:p>
      <w:pPr>
        <w:pStyle w:val="17"/>
      </w:pPr>
      <w:bookmarkStart w:id="0" w:name="bongo_lang_python_1"/>
      <w:bookmarkEnd w:id="0"/>
      <w:r>
        <w:t>import pandas as pd</w:t>
        <w:br/>
        <w:t>import numpy as np</w:t>
        <w:br/>
        <w:br/>
        <w:t>sales = pd.read_csv("sales_history.csv", parse_dates=["date"])</w:t>
        <w:br/>
        <w:t>inventory = pd.read_csv("inventory_levels.csv", parse_dates=["date"])</w:t>
        <w:br/>
        <w:br/>
        <w:t># Combine sales and stock data</w:t>
        <w:br/>
        <w:t>df = sales.merge(inventory, on=["date", "product_id", "store_id"], how="left")</w:t>
        <w:br/>
        <w:br/>
        <w:t># Basic cleaning</w:t>
        <w:br/>
        <w:t>df = df.drop_duplicates()</w:t>
        <w:br/>
        <w:t>df["units_sold"] = df["units_sold"].fillna(0)</w:t>
        <w:br/>
        <w:t>df = df[df["units_sold"] &gt;= 0]</w:t>
        <w:br/>
        <w:br/>
        <w:t># Mark stockout days (zero stock on hand)</w:t>
        <w:br/>
        <w:t>df["stockout"] = (df["stock_on_hand"] == 0).astype(int)</w:t>
      </w:r>
    </w:p>
    <w:p>
      <w:pPr>
        <w:pStyle w:val="3"/>
      </w:pPr>
      <w:r>
        <w:t>7.2 Exploratory analysis and baseline KPI</w:t>
      </w:r>
    </w:p>
    <w:p>
      <w:pPr>
        <w:pStyle w:val="17"/>
      </w:pPr>
      <w:bookmarkStart w:id="1" w:name="bongo_lang_python_2"/>
      <w:bookmarkEnd w:id="1"/>
      <w:r>
        <w:t>import matplotlib.pyplot as plt</w:t>
        <w:br/>
        <w:br/>
        <w:t># Baseline stockout rate</w:t>
        <w:br/>
        <w:t>stockout_rate = df["stockout"].mean()</w:t>
        <w:br/>
        <w:t>print(f"Baseline stockout rate: {stockout_rate:.2%}")</w:t>
        <w:br/>
        <w:br/>
        <w:t># Monthly sales trend</w:t>
        <w:br/>
        <w:t>monthly = df.set_index("date")["units_sold"].resample("M").sum()</w:t>
        <w:br/>
        <w:t>monthly.plot(title="Monthly Units Sold")</w:t>
        <w:br/>
        <w:t>plt.show()</w:t>
      </w:r>
    </w:p>
    <w:p>
      <w:pPr>
        <w:pStyle w:val="3"/>
      </w:pPr>
      <w:r>
        <w:t>7.3 Feature engineering</w:t>
      </w:r>
    </w:p>
    <w:p>
      <w:pPr>
        <w:pStyle w:val="17"/>
      </w:pPr>
      <w:bookmarkStart w:id="2" w:name="bongo_lang_python_3"/>
      <w:bookmarkEnd w:id="2"/>
      <w:r>
        <w:t>df = df.sort_values(["product_id", "store_id", "date"])</w:t>
        <w:br/>
        <w:t>group = df.groupby(["product_id", "store_id"])["units_sold"]</w:t>
        <w:br/>
        <w:br/>
        <w:t>df["day_of_week"] = df["date"].dt.dayofweek</w:t>
        <w:br/>
        <w:t>df["month"] = df["date"].dt.month</w:t>
        <w:br/>
        <w:t>df["lag_7"] = group.shift(7)</w:t>
        <w:br/>
        <w:t>df["rolling_mean_30"] = group.transform(lambda s: s.shift(1).rolling(30).mean())</w:t>
        <w:br/>
        <w:t>df = df.dropna()</w:t>
      </w:r>
    </w:p>
    <w:p>
      <w:pPr>
        <w:pStyle w:val="3"/>
      </w:pPr>
      <w:r>
        <w:t>7.4 Demand forecasting (regression)</w:t>
      </w:r>
    </w:p>
    <w:p>
      <w:pPr>
        <w:pStyle w:val="17"/>
      </w:pPr>
      <w:bookmarkStart w:id="3" w:name="bongo_lang_python_4"/>
      <w:bookmarkEnd w:id="3"/>
      <w:r>
        <w:t>from sklearn.ensemble import RandomForestRegressor</w:t>
        <w:br/>
        <w:t>from sklearn.metrics import mean_absolute_error</w:t>
        <w:br/>
        <w:br/>
        <w:t>features = ["day_of_week", "month", "lag_7", "rolling_mean_30", "price", "is_holiday"]</w:t>
        <w:br/>
        <w:t>train = df[df["date"] &lt; "2025-10-01"]</w:t>
        <w:br/>
        <w:t>test = df[df["date"] &gt;= "2025-10-01"]</w:t>
        <w:br/>
        <w:br/>
        <w:t>model = RandomForestRegressor(n_estimators=200, random_state=42)</w:t>
        <w:br/>
        <w:t>model.fit(train[features], train["units_sold"])</w:t>
        <w:br/>
        <w:br/>
        <w:t>pred = model.predict(test[features])</w:t>
        <w:br/>
        <w:t>print("MAE:", mean_absolute_error(test["units_sold"], pred))</w:t>
      </w:r>
    </w:p>
    <w:p>
      <w:pPr>
        <w:pStyle w:val="3"/>
      </w:pPr>
      <w:r>
        <w:t>7.5 Product clustering</w:t>
      </w:r>
    </w:p>
    <w:p>
      <w:pPr>
        <w:pStyle w:val="17"/>
      </w:pPr>
      <w:bookmarkStart w:id="4" w:name="bongo_lang_python_5"/>
      <w:bookmarkEnd w:id="4"/>
      <w:r>
        <w:t>from sklearn.cluster import KMeans</w:t>
        <w:br/>
        <w:t>from sklearn.preprocessing import StandardScaler</w:t>
        <w:br/>
        <w:br/>
        <w:t>profile = df.groupby("product_id")["units_sold"].agg(["mean", "std"]).reset_index()</w:t>
        <w:br/>
        <w:t>X = StandardScaler().fit_transform(profile[["mean", "std"]])</w:t>
        <w:br/>
        <w:br/>
        <w:t>profile["segment"] = KMeans(n_clusters=3, random_state=42).fit_predict(X)</w:t>
      </w:r>
    </w:p>
    <w:p>
      <w:pPr>
        <w:pStyle w:val="3"/>
      </w:pPr>
      <w:r>
        <w:t>7.6 Reorder point calculation</w:t>
      </w:r>
    </w:p>
    <w:p>
      <w:pPr>
        <w:pStyle w:val="17"/>
      </w:pPr>
      <w:bookmarkStart w:id="5" w:name="bongo_lang_python_6"/>
      <w:bookmarkEnd w:id="5"/>
      <w:r>
        <w:t>from scipy.stats import norm</w:t>
        <w:br/>
        <w:br/>
        <w:t>def reorder_point(avg_daily_demand, demand_std, lead_time_days, service_level=0.98):</w:t>
        <w:br/>
        <w:t xml:space="preserve">    z = norm.ppf(service_level)</w:t>
        <w:br/>
        <w:t xml:space="preserve">    safety_stock = z * demand_std * np.sqrt(lead_time_days)</w:t>
        <w:br/>
        <w:t xml:space="preserve">    return avg_daily_demand * lead_time_days + safety_stock</w:t>
        <w:br/>
        <w:br/>
        <w:t>rop = reorder_point(avg_daily_demand=40, demand_std=12, lead_time_days=5)</w:t>
        <w:br/>
        <w:t>print(f"Reorder when stock falls to {rop:.0f} units")</w:t>
      </w:r>
    </w:p>
    <w:p>
      <w:pPr>
        <w:pStyle w:val="2"/>
      </w:pPr>
      <w:r>
        <w:t>8. Expected Outcomes</w:t>
      </w:r>
    </w:p>
    <w:p>
      <w:pPr>
        <w:pStyle w:val="18"/>
        <w:numPr>
          <w:ilvl w:val="0"/>
          <w:numId w:val="2"/>
        </w:numPr>
      </w:pPr>
      <w:r>
        <w:t>A clear picture of current stockout levels and their causes.</w:t>
      </w:r>
    </w:p>
    <w:p>
      <w:pPr>
        <w:pStyle w:val="18"/>
        <w:numPr>
          <w:ilvl w:val="0"/>
          <w:numId w:val="2"/>
        </w:numPr>
      </w:pPr>
      <w:r>
        <w:t>A demand forecasting model with measurable accuracy.</w:t>
      </w:r>
    </w:p>
    <w:p>
      <w:pPr>
        <w:pStyle w:val="18"/>
        <w:numPr>
          <w:ilvl w:val="0"/>
          <w:numId w:val="2"/>
        </w:numPr>
      </w:pPr>
      <w:r>
        <w:t>Product segments with tailored stocking rules.</w:t>
      </w:r>
    </w:p>
    <w:p>
      <w:pPr>
        <w:pStyle w:val="18"/>
        <w:numPr>
          <w:ilvl w:val="0"/>
          <w:numId w:val="2"/>
        </w:numPr>
      </w:pPr>
      <w:r>
        <w:t>Data-driven reorder points and order quantities.</w:t>
      </w:r>
    </w:p>
    <w:p>
      <w:pPr>
        <w:pStyle w:val="18"/>
        <w:numPr>
          <w:ilvl w:val="0"/>
          <w:numId w:val="2"/>
        </w:numPr>
      </w:pPr>
      <w:r>
        <w:t>Estimated results (to be confirmed with real data): stockout rate reduced by 30 to 50%, and inventory costs held flat or reduced.</w:t>
      </w:r>
    </w:p>
    <w:p>
      <w:r>
        <w:rPr>
          <w:b/>
        </w:rPr>
        <w:t>Risks and limitations.</w:t>
      </w:r>
      <w:r>
        <w:t xml:space="preserve"> Poor data quality, sudden demand shocks (for example, viral trends), and unreliable suppliers can reduce accuracy. Sales data hides lost demand during stockouts, so true demand may be higher than recorded. These will be handled with careful cleaning, regular retraining, and safety stock.</w:t>
      </w:r>
    </w:p>
    <w:p>
      <w:pPr>
        <w:pStyle w:val="2"/>
      </w:pPr>
      <w:r>
        <w:t>9. Conclusion</w:t>
      </w:r>
    </w:p>
    <w:p>
      <w:bookmarkStart w:id="6" w:name="_GoBack"/>
      <w:bookmarkEnd w:id="6"/>
      <w:r>
        <w:t>Through this task, I learned that stockouts are not just bad luck. They can be reduced by using data. By studying past sales, predicting demand with Python, grouping products, and setting reorder points, a company can order the right amount at the right time.</w:t>
      </w:r>
    </w:p>
    <w:p>
      <w:r>
        <w:t>If this plan is followed, I expect fewer stockouts, better use of warehouse space, and happier customers. It would also help managers make decisions based on facts instead of guesses.</w:t>
      </w:r>
    </w:p>
    <w:p>
      <w:r>
        <w:t>This was a planning phase for me, and I am still learning the tools. In the coming weeks, I would like to try this approach on a real dataset and see how well it works in practice."</w:t>
      </w:r>
    </w:p>
    <w:sectPr>
      <w:pgSz w:w="12240" w:h="15840"/>
      <w:pgMar w:top="1440" w:right="1440" w:bottom="1440" w:left="144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2"/>
    <w:multiLevelType w:val="hybridMultilevel"/>
    <w:tmpl w:val="00000000"/>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360"/>
      </w:pPr>
    </w:lvl>
  </w:abstractNum>
  <w:abstractNum w:abstractNumId="1">
    <w:nsid w:val="00000000"/>
    <w:multiLevelType w:val="hybridMultilevel"/>
    <w:tmpl w:val="00000000"/>
    <w:lvl w:ilvl="0">
      <w:start w:val="1"/>
      <w:numFmt w:val="bullet"/>
      <w:lvlRestart w:val="0"/>
      <w:lvlText w:val="•"/>
      <w:lvlJc w:val="left"/>
      <w:pPr>
        <w:tabs>
          <w:tab w:val="num" w:pos="0"/>
        </w:tabs>
        <w:ind w:left="720" w:hanging="360"/>
      </w:pPr>
    </w:lvl>
    <w:lvl w:ilvl="1">
      <w:start w:val="1"/>
      <w:numFmt w:val="bullet"/>
      <w:lvlText w:val="o"/>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o"/>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o"/>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4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rPr>
  </w:style>
  <w:style w:type="paragraph" w:styleId="1">
    <w:name w:val="heading 1"/>
    <w:basedOn w:val="0"/>
    <w:next w:val="0"/>
    <w:pPr>
      <w:keepNext/>
      <w:spacing w:before="360" w:after="120"/>
      <w:outlineLvl w:val="0"/>
    </w:pPr>
    <w:rPr>
      <w:b/>
      <w:sz w:val="32"/>
    </w:rPr>
  </w:style>
  <w:style w:type="paragraph" w:styleId="2">
    <w:name w:val="heading 2"/>
    <w:basedOn w:val="0"/>
    <w:next w:val="0"/>
    <w:pPr>
      <w:keepNext/>
      <w:spacing w:before="280" w:after="100"/>
      <w:outlineLvl w:val="1"/>
    </w:pPr>
    <w:rPr>
      <w:b/>
      <w:sz w:val="26"/>
    </w:rPr>
  </w:style>
  <w:style w:type="paragraph" w:styleId="3">
    <w:name w:val="heading 3"/>
    <w:basedOn w:val="0"/>
    <w:next w:val="0"/>
    <w:pPr>
      <w:keepNext/>
      <w:spacing w:before="240" w:after="80"/>
      <w:outlineLvl w:val="2"/>
    </w:pPr>
    <w:rPr>
      <w:b/>
      <w:sz w:val="24"/>
    </w:rPr>
  </w:style>
  <w:style w:type="paragraph" w:styleId="4">
    <w:name w:val="heading 4"/>
    <w:basedOn w:val="0"/>
    <w:next w:val="0"/>
    <w:pPr>
      <w:keepNext/>
      <w:outlineLvl w:val="3"/>
    </w:pPr>
    <w:rPr>
      <w:b/>
      <w:sz w:val="22"/>
    </w:rPr>
  </w:style>
  <w:style w:type="paragraph" w:styleId="5">
    <w:name w:val="heading 5"/>
    <w:basedOn w:val="0"/>
    <w:next w:val="0"/>
    <w:pPr>
      <w:keepNext/>
      <w:outlineLvl w:val="4"/>
    </w:pPr>
    <w:rPr>
      <w:b/>
      <w:sz w:val="22"/>
    </w:rPr>
  </w:style>
  <w:style w:type="paragraph" w:styleId="6">
    <w:name w:val="heading 6"/>
    <w:basedOn w:val="0"/>
    <w:next w:val="0"/>
    <w:pPr>
      <w:keepNext/>
      <w:outlineLvl w:val="5"/>
    </w:pPr>
    <w:rPr>
      <w:i/>
      <w:sz w:val="22"/>
    </w:rPr>
  </w:style>
  <w:style w:type="character" w:default="1" w:styleId="10">
    <w:name w:val="Default Paragraph Font"/>
  </w:style>
  <w:style w:type="paragraph" w:styleId="15">
    <w:name w:val="Title"/>
    <w:basedOn w:val="0"/>
    <w:next w:val="0"/>
    <w:pPr>
      <w:spacing w:after="80"/>
      <w:contextualSpacing/>
    </w:pPr>
    <w:rPr>
      <w:sz w:val="56"/>
    </w:rPr>
  </w:style>
  <w:style w:type="paragraph" w:customStyle="1" w:styleId="16">
    <w:name w:val="Quote"/>
    <w:basedOn w:val="0"/>
    <w:pPr>
      <w:pBdr>
        <w:left w:val="single" w:sz="12" w:space="8" w:color="A0A0A0"/>
      </w:pBdr>
      <w:ind w:left="720" w:right="720"/>
    </w:pPr>
    <w:rPr>
      <w:i/>
      <w:color w:val="404040"/>
    </w:rPr>
  </w:style>
  <w:style w:type="paragraph" w:customStyle="1" w:styleId="17">
    <w:name w:val="Code"/>
    <w:basedOn w:val="0"/>
    <w:pPr>
      <w:shd w:val="clear" w:color="auto" w:fill="F5F5F5"/>
      <w:spacing w:after="0" w:line="240" w:lineRule="auto"/>
      <w:contextualSpacing/>
    </w:pPr>
    <w:rPr>
      <w:rFonts w:ascii="Consolas" w:eastAsia="Consolas" w:cs="Consolas" w:hAnsi="Consolas"/>
      <w:sz w:val="20"/>
    </w:rPr>
  </w:style>
  <w:style w:type="paragraph" w:customStyle="1" w:styleId="18">
    <w:name w:val="List Paragraph"/>
    <w:basedOn w:val="0"/>
    <w:pPr>
      <w:ind w:left="720"/>
      <w:contextualSpacing/>
    </w:pPr>
  </w:style>
  <w:style w:type="character" w:styleId="19">
    <w:name w:val="Hyperlink"/>
    <w:rPr>
      <w:color w:val="0563C1"/>
      <w:u w:val="single"/>
    </w:rPr>
  </w:style>
  <w:style w:type="paragraph" w:styleId="20">
    <w:name w:val="annotation text"/>
    <w:basedOn w:val="0"/>
    <w:pPr>
      <w:spacing w:line="240" w:lineRule="auto"/>
    </w:pPr>
    <w:rPr>
      <w:sz w:val="20"/>
      <w:szCs w:val="20"/>
    </w:rPr>
  </w:style>
  <w:style w:type="character" w:styleId="21">
    <w:name w:val="annotation reference"/>
    <w:rPr>
      <w:sz w:val="16"/>
      <w:szCs w:val="1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Yozo_Office</Application>
  <Pages>6</Pages>
  <Words>1403</Words>
  <Characters>8521</Characters>
  <Lines>219</Lines>
  <Paragraphs>110</Paragraphs>
  <CharactersWithSpaces>9841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Week 1 Task Strategic Planning and Data Exploration in Logistics</dc:title>
  <dc:description>Claude Docs node/624d8380-6c4d@1 docx-w6</dc:description>
  <cp:lastModifiedBy>vivo user</cp:lastModifiedBy>
  <cp:revision>1</cp:revision>
  <dcterms:modified xsi:type="dcterms:W3CDTF">2026-10-07T14:20:58Z</dcterms:modified>
</cp:coreProperties>
</file>